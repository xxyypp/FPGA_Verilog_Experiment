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B85" w:rsidRDefault="00BF3B85">
      <w:pPr>
        <w:rPr>
          <w:noProof/>
          <w:lang w:eastAsia="en-GB"/>
        </w:rPr>
      </w:pPr>
    </w:p>
    <w:p w:rsidR="00BF3B85" w:rsidRDefault="00BF3B85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-42531</wp:posOffset>
            </wp:positionH>
            <wp:positionV relativeFrom="paragraph">
              <wp:posOffset>4573329</wp:posOffset>
            </wp:positionV>
            <wp:extent cx="2923953" cy="2213614"/>
            <wp:effectExtent l="0" t="0" r="0" b="0"/>
            <wp:wrapSquare wrapText="bothSides"/>
            <wp:docPr id="4" name="Picture 4" descr="H:\VERI_Experiment\sc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VERI_Experiment\sc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4" t="21286" r="19100" b="12372"/>
                    <a:stretch/>
                  </pic:blipFill>
                  <pic:spPr bwMode="auto">
                    <a:xfrm>
                      <a:off x="0" y="0"/>
                      <a:ext cx="2923953" cy="221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inline distT="0" distB="0" distL="0" distR="0" wp14:anchorId="165C5F15" wp14:editId="70B86FCF">
            <wp:extent cx="1945418" cy="1552006"/>
            <wp:effectExtent l="0" t="0" r="0" b="0"/>
            <wp:docPr id="1" name="Picture 1" descr="H:\VERI_Experiment\sc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VERI_Experiment\sc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1" t="28399" r="11426" b="9731"/>
                    <a:stretch/>
                  </pic:blipFill>
                  <pic:spPr bwMode="auto">
                    <a:xfrm>
                      <a:off x="0" y="0"/>
                      <a:ext cx="1954743" cy="15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498651" cy="1903228"/>
            <wp:effectExtent l="0" t="0" r="0" b="1905"/>
            <wp:docPr id="2" name="Picture 2" descr="H:\VERI_Experiment\sc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VERI_Experiment\sc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t="14160" r="7785" b="6628"/>
                    <a:stretch/>
                  </pic:blipFill>
                  <pic:spPr bwMode="auto">
                    <a:xfrm>
                      <a:off x="0" y="0"/>
                      <a:ext cx="2498651" cy="190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923953" cy="2267567"/>
            <wp:effectExtent l="0" t="0" r="0" b="0"/>
            <wp:docPr id="3" name="Picture 3" descr="H:\VERI_Experiment\sc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VERI_Experiment\sc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7" t="25986" r="20036" b="7411"/>
                    <a:stretch/>
                  </pic:blipFill>
                  <pic:spPr bwMode="auto">
                    <a:xfrm>
                      <a:off x="0" y="0"/>
                      <a:ext cx="2930144" cy="227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85" w:rsidRDefault="00BF3B85">
      <w:pPr>
        <w:rPr>
          <w:noProof/>
          <w:lang w:eastAsia="en-GB"/>
        </w:rPr>
      </w:pPr>
    </w:p>
    <w:p w:rsidR="00BF3B85" w:rsidRDefault="00BF3B85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89150" cy="2775098"/>
            <wp:effectExtent l="0" t="0" r="6985" b="6350"/>
            <wp:wrapSquare wrapText="bothSides"/>
            <wp:docPr id="5" name="Picture 5" descr="H:\VERI_Experiment\sc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VERI_Experiment\sc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7" t="27474" r="24674" b="7921"/>
                    <a:stretch/>
                  </pic:blipFill>
                  <pic:spPr bwMode="auto">
                    <a:xfrm>
                      <a:off x="0" y="0"/>
                      <a:ext cx="3689150" cy="277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F3B85" w:rsidRDefault="00BF3B8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399</wp:posOffset>
            </wp:positionV>
            <wp:extent cx="3000315" cy="2041451"/>
            <wp:effectExtent l="0" t="0" r="0" b="0"/>
            <wp:wrapSquare wrapText="bothSides"/>
            <wp:docPr id="8" name="Picture 8" descr="H:\VERI_Experiment\sc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VERI_Experiment\sc\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9" t="28464" r="17617" b="6187"/>
                    <a:stretch/>
                  </pic:blipFill>
                  <pic:spPr bwMode="auto">
                    <a:xfrm>
                      <a:off x="0" y="0"/>
                      <a:ext cx="3000315" cy="204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inline distT="0" distB="0" distL="0" distR="0">
            <wp:extent cx="2371060" cy="3345450"/>
            <wp:effectExtent l="0" t="0" r="0" b="7620"/>
            <wp:docPr id="7" name="Picture 7" descr="H:\VERI_Experiment\sc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VERI_Experiment\sc\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01" b="32974"/>
                    <a:stretch/>
                  </pic:blipFill>
                  <pic:spPr bwMode="auto">
                    <a:xfrm>
                      <a:off x="0" y="0"/>
                      <a:ext cx="2381466" cy="336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85" w:rsidRDefault="00BF3B85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423545</wp:posOffset>
            </wp:positionV>
            <wp:extent cx="2959100" cy="2455545"/>
            <wp:effectExtent l="0" t="0" r="0" b="1905"/>
            <wp:wrapSquare wrapText="bothSides"/>
            <wp:docPr id="9" name="Picture 9" descr="H:\VERI_Experiment\sc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VERI_Experiment\sc\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00" r="25787" b="2728"/>
                    <a:stretch/>
                  </pic:blipFill>
                  <pic:spPr bwMode="auto">
                    <a:xfrm>
                      <a:off x="0" y="0"/>
                      <a:ext cx="29591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3B85" w:rsidRDefault="00BF3B85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3061852</wp:posOffset>
            </wp:positionH>
            <wp:positionV relativeFrom="paragraph">
              <wp:posOffset>180487</wp:posOffset>
            </wp:positionV>
            <wp:extent cx="3147237" cy="2211756"/>
            <wp:effectExtent l="0" t="0" r="0" b="0"/>
            <wp:wrapSquare wrapText="bothSides"/>
            <wp:docPr id="10" name="Picture 10" descr="H:\VERI_Experiment\sc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VERI_Experiment\sc\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6" t="23019" r="10759" b="4449"/>
                    <a:stretch/>
                  </pic:blipFill>
                  <pic:spPr bwMode="auto">
                    <a:xfrm>
                      <a:off x="0" y="0"/>
                      <a:ext cx="3147237" cy="22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F3B85" w:rsidRDefault="00BF3B85">
      <w:pPr>
        <w:rPr>
          <w:noProof/>
          <w:lang w:eastAsia="en-GB"/>
        </w:rPr>
      </w:pPr>
    </w:p>
    <w:p w:rsidR="00BF3B85" w:rsidRDefault="00BF3B8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3205481" cy="2211572"/>
            <wp:effectExtent l="0" t="0" r="0" b="0"/>
            <wp:docPr id="11" name="Picture 11" descr="H:\VERI_Experiment\sc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VERI_Experiment\sc\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09" r="17439"/>
                    <a:stretch/>
                  </pic:blipFill>
                  <pic:spPr bwMode="auto">
                    <a:xfrm>
                      <a:off x="0" y="0"/>
                      <a:ext cx="3214700" cy="221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514168" cy="2530548"/>
            <wp:effectExtent l="0" t="0" r="0" b="3175"/>
            <wp:docPr id="12" name="Picture 12" descr="H:\VERI_Experiment\sc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VERI_Experiment\sc\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8" t="18812" r="11501" b="5441"/>
                    <a:stretch/>
                  </pic:blipFill>
                  <pic:spPr bwMode="auto">
                    <a:xfrm>
                      <a:off x="0" y="0"/>
                      <a:ext cx="3519787" cy="253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85" w:rsidRDefault="00BF3B85">
      <w:pPr>
        <w:rPr>
          <w:noProof/>
          <w:lang w:eastAsia="en-GB"/>
        </w:rPr>
      </w:pPr>
    </w:p>
    <w:p w:rsidR="00BF3B85" w:rsidRDefault="00BF3B85">
      <w:pPr>
        <w:rPr>
          <w:noProof/>
          <w:lang w:eastAsia="en-GB"/>
        </w:rPr>
      </w:pPr>
    </w:p>
    <w:p w:rsidR="00BF3B85" w:rsidRDefault="00BF3B8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3852265</wp:posOffset>
            </wp:positionV>
            <wp:extent cx="3061435" cy="2615609"/>
            <wp:effectExtent l="0" t="0" r="5715" b="0"/>
            <wp:wrapSquare wrapText="bothSides"/>
            <wp:docPr id="14" name="Picture 14" descr="H:\VERI_Experiment\sc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VERI_Experiment\sc\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8" t="26978" r="27643" b="12123"/>
                    <a:stretch/>
                  </pic:blipFill>
                  <pic:spPr bwMode="auto">
                    <a:xfrm>
                      <a:off x="0" y="0"/>
                      <a:ext cx="3061435" cy="261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inline distT="0" distB="0" distL="0" distR="0">
            <wp:extent cx="3870251" cy="3530231"/>
            <wp:effectExtent l="0" t="0" r="0" b="0"/>
            <wp:docPr id="13" name="Picture 13" descr="H:\VERI_Experiment\sc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VERI_Experiment\sc\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21" r="32466"/>
                    <a:stretch/>
                  </pic:blipFill>
                  <pic:spPr bwMode="auto">
                    <a:xfrm>
                      <a:off x="0" y="0"/>
                      <a:ext cx="3870251" cy="35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85" w:rsidRDefault="00BF3B85">
      <w:pPr>
        <w:rPr>
          <w:noProof/>
          <w:lang w:eastAsia="en-GB"/>
        </w:rPr>
      </w:pPr>
    </w:p>
    <w:p w:rsidR="00BF3B85" w:rsidRDefault="00BF3B8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-20807</wp:posOffset>
            </wp:positionH>
            <wp:positionV relativeFrom="paragraph">
              <wp:posOffset>3710748</wp:posOffset>
            </wp:positionV>
            <wp:extent cx="4773605" cy="3476847"/>
            <wp:effectExtent l="0" t="0" r="8255" b="0"/>
            <wp:wrapSquare wrapText="bothSides"/>
            <wp:docPr id="16" name="Picture 16" descr="H:\VERI_Experiment\sc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VERI_Experiment\sc\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8" t="13861" r="9089" b="5196"/>
                    <a:stretch/>
                  </pic:blipFill>
                  <pic:spPr bwMode="auto">
                    <a:xfrm>
                      <a:off x="0" y="0"/>
                      <a:ext cx="4773605" cy="347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inline distT="0" distB="0" distL="0" distR="0">
            <wp:extent cx="4274288" cy="3179356"/>
            <wp:effectExtent l="0" t="0" r="0" b="2540"/>
            <wp:docPr id="15" name="Picture 15" descr="H:\VERI_Experiment\sc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VERI_Experiment\sc\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89" r="25417"/>
                    <a:stretch/>
                  </pic:blipFill>
                  <pic:spPr bwMode="auto">
                    <a:xfrm>
                      <a:off x="0" y="0"/>
                      <a:ext cx="4274288" cy="317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85" w:rsidRDefault="00BF3B8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</wp:posOffset>
            </wp:positionV>
            <wp:extent cx="2955807" cy="2328530"/>
            <wp:effectExtent l="0" t="0" r="0" b="0"/>
            <wp:wrapSquare wrapText="bothSides"/>
            <wp:docPr id="18" name="Picture 18" descr="H:\VERI_Experiment\sc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VERI_Experiment\sc\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1" t="23266" r="30294" b="22528"/>
                    <a:stretch/>
                  </pic:blipFill>
                  <pic:spPr bwMode="auto">
                    <a:xfrm>
                      <a:off x="0" y="0"/>
                      <a:ext cx="2955807" cy="23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inline distT="0" distB="0" distL="0" distR="0">
            <wp:extent cx="2179674" cy="2908974"/>
            <wp:effectExtent l="0" t="0" r="0" b="5715"/>
            <wp:docPr id="17" name="Picture 17" descr="H:\VERI_Experiment\sc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VERI_Experiment\sc\1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672" cy="292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B85" w:rsidRDefault="00BF3B85">
      <w:pPr>
        <w:rPr>
          <w:noProof/>
          <w:lang w:eastAsia="en-GB"/>
        </w:rPr>
      </w:pPr>
    </w:p>
    <w:p w:rsidR="00BF3B85" w:rsidRDefault="00BF3B85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65287</wp:posOffset>
            </wp:positionV>
            <wp:extent cx="2806700" cy="2334260"/>
            <wp:effectExtent l="0" t="0" r="0" b="8890"/>
            <wp:wrapSquare wrapText="bothSides"/>
            <wp:docPr id="19" name="Picture 19" descr="H:\VERI_Experiment\sc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VERI_Experiment\sc\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7" t="28360" r="30781" b="12671"/>
                    <a:stretch/>
                  </pic:blipFill>
                  <pic:spPr bwMode="auto">
                    <a:xfrm>
                      <a:off x="0" y="0"/>
                      <a:ext cx="280670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555" w:rsidRDefault="00633555">
      <w:pPr>
        <w:rPr>
          <w:noProof/>
          <w:lang w:eastAsia="en-GB"/>
        </w:rPr>
      </w:pPr>
      <w:bookmarkStart w:id="0" w:name="_GoBack"/>
      <w:bookmarkEnd w:id="0"/>
    </w:p>
    <w:sectPr w:rsidR="006335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36C"/>
    <w:rsid w:val="00272E5D"/>
    <w:rsid w:val="0052436C"/>
    <w:rsid w:val="00633555"/>
    <w:rsid w:val="0087754B"/>
    <w:rsid w:val="00B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2B0BF7-9823-4FDE-8116-41DEF967F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B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F3B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58788ED2</Template>
  <TotalTime>9</TotalTime>
  <Pages>6</Pages>
  <Words>5</Words>
  <Characters>31</Characters>
  <Application>Microsoft Office Word</Application>
  <DocSecurity>0</DocSecurity>
  <Lines>1</Lines>
  <Paragraphs>1</Paragraphs>
  <ScaleCrop>false</ScaleCrop>
  <Company>Imperial College London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Pu</dc:creator>
  <cp:keywords/>
  <dc:description/>
  <cp:lastModifiedBy>Yang, Pu</cp:lastModifiedBy>
  <cp:revision>2</cp:revision>
  <dcterms:created xsi:type="dcterms:W3CDTF">2016-12-13T09:14:00Z</dcterms:created>
  <dcterms:modified xsi:type="dcterms:W3CDTF">2016-12-13T09:23:00Z</dcterms:modified>
</cp:coreProperties>
</file>